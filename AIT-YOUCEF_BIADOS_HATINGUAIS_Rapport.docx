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B8CA3" w14:textId="0180BA9F" w:rsidR="009747A1" w:rsidRDefault="00993092">
      <w:r>
        <w:rPr>
          <w:noProof/>
        </w:rPr>
        <w:drawing>
          <wp:anchor distT="0" distB="0" distL="114300" distR="114300" simplePos="0" relativeHeight="251658240" behindDoc="0" locked="0" layoutInCell="1" allowOverlap="1" wp14:anchorId="0737FF6C" wp14:editId="12A87AA4">
            <wp:simplePos x="0" y="0"/>
            <wp:positionH relativeFrom="column">
              <wp:posOffset>-899795</wp:posOffset>
            </wp:positionH>
            <wp:positionV relativeFrom="paragraph">
              <wp:posOffset>-899795</wp:posOffset>
            </wp:positionV>
            <wp:extent cx="7538399" cy="10662517"/>
            <wp:effectExtent l="0" t="0" r="5715" b="5715"/>
            <wp:wrapNone/>
            <wp:docPr id="211126522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65227" name="Imag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399" cy="1066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9747A1">
        <w:lastRenderedPageBreak/>
        <w:br w:type="page"/>
      </w:r>
    </w:p>
    <w:p w14:paraId="3449765C" w14:textId="376E5481" w:rsidR="00690B8C" w:rsidRDefault="00690B8C" w:rsidP="00690B8C">
      <w:pPr>
        <w:pStyle w:val="Titre"/>
        <w:jc w:val="center"/>
      </w:pPr>
      <w:r w:rsidRPr="00690B8C">
        <w:lastRenderedPageBreak/>
        <w:t>Table des matières</w:t>
      </w:r>
    </w:p>
    <w:p w14:paraId="1AE7C60E" w14:textId="77777777" w:rsidR="00690B8C" w:rsidRPr="00690B8C" w:rsidRDefault="00690B8C" w:rsidP="00690B8C"/>
    <w:p w14:paraId="6C7B5D13" w14:textId="10DB073D" w:rsidR="0030586B" w:rsidRDefault="00690B8C">
      <w:pPr>
        <w:pStyle w:val="TM1"/>
        <w:rPr>
          <w:rFonts w:eastAsiaTheme="minorEastAsia" w:cstheme="minorBidi"/>
          <w:b w:val="0"/>
          <w:noProof/>
          <w:kern w:val="2"/>
          <w:szCs w:val="24"/>
          <w:u w:val="none"/>
          <w:lang w:eastAsia="fr-FR"/>
          <w14:ligatures w14:val="standardContextual"/>
        </w:rPr>
      </w:pPr>
      <w:r>
        <w:rPr>
          <w:b w:val="0"/>
          <w:bCs/>
        </w:rPr>
        <w:fldChar w:fldCharType="begin"/>
      </w:r>
      <w:r>
        <w:rPr>
          <w:b w:val="0"/>
          <w:bCs/>
        </w:rPr>
        <w:instrText xml:space="preserve"> TOC \o "1-5" \h \z \u </w:instrText>
      </w:r>
      <w:r>
        <w:rPr>
          <w:b w:val="0"/>
          <w:bCs/>
        </w:rPr>
        <w:fldChar w:fldCharType="separate"/>
      </w:r>
      <w:hyperlink w:anchor="_Toc162251364" w:history="1">
        <w:r w:rsidR="0030586B" w:rsidRPr="00BC61AB">
          <w:rPr>
            <w:rStyle w:val="Lienhypertexte"/>
            <w:noProof/>
          </w:rPr>
          <w:t>Introduction</w:t>
        </w:r>
        <w:r w:rsidR="0030586B">
          <w:rPr>
            <w:noProof/>
            <w:webHidden/>
          </w:rPr>
          <w:tab/>
        </w:r>
        <w:r w:rsidR="0030586B">
          <w:rPr>
            <w:noProof/>
            <w:webHidden/>
          </w:rPr>
          <w:fldChar w:fldCharType="begin"/>
        </w:r>
        <w:r w:rsidR="0030586B">
          <w:rPr>
            <w:noProof/>
            <w:webHidden/>
          </w:rPr>
          <w:instrText xml:space="preserve"> PAGEREF _Toc162251364 \h </w:instrText>
        </w:r>
        <w:r w:rsidR="0030586B">
          <w:rPr>
            <w:noProof/>
            <w:webHidden/>
          </w:rPr>
        </w:r>
        <w:r w:rsidR="0030586B">
          <w:rPr>
            <w:noProof/>
            <w:webHidden/>
          </w:rPr>
          <w:fldChar w:fldCharType="separate"/>
        </w:r>
        <w:r w:rsidR="0030586B">
          <w:rPr>
            <w:noProof/>
            <w:webHidden/>
          </w:rPr>
          <w:t>4</w:t>
        </w:r>
        <w:r w:rsidR="0030586B">
          <w:rPr>
            <w:noProof/>
            <w:webHidden/>
          </w:rPr>
          <w:fldChar w:fldCharType="end"/>
        </w:r>
      </w:hyperlink>
    </w:p>
    <w:p w14:paraId="53AEA16E" w14:textId="0FBB7533" w:rsidR="0030586B" w:rsidRDefault="0030586B">
      <w:pPr>
        <w:pStyle w:val="TM1"/>
        <w:rPr>
          <w:rFonts w:eastAsiaTheme="minorEastAsia" w:cstheme="minorBidi"/>
          <w:b w:val="0"/>
          <w:noProof/>
          <w:kern w:val="2"/>
          <w:szCs w:val="24"/>
          <w:u w:val="none"/>
          <w:lang w:eastAsia="fr-FR"/>
          <w14:ligatures w14:val="standardContextual"/>
        </w:rPr>
      </w:pPr>
      <w:hyperlink w:anchor="_Toc162251365" w:history="1">
        <w:r w:rsidRPr="00BC61AB">
          <w:rPr>
            <w:rStyle w:val="Lienhypertexte"/>
            <w:noProof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_Toc162251365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73D8CB" w14:textId="536ED33F" w:rsidR="0030586B" w:rsidRDefault="0030586B">
      <w:pPr>
        <w:pStyle w:val="TM2"/>
        <w:tabs>
          <w:tab w:val="left" w:pos="720"/>
          <w:tab w:val="right" w:leader="dot" w:pos="9062"/>
        </w:tabs>
        <w:rPr>
          <w:rFonts w:eastAsiaTheme="minorEastAsia" w:cstheme="minorBidi"/>
          <w:b w:val="0"/>
          <w:iCs w:val="0"/>
          <w:noProof/>
          <w:kern w:val="2"/>
          <w:szCs w:val="24"/>
          <w:lang w:eastAsia="fr-FR"/>
          <w14:ligatures w14:val="standardContextual"/>
        </w:rPr>
      </w:pPr>
      <w:hyperlink w:anchor="_Toc162251366" w:history="1">
        <w:r w:rsidRPr="00BC61AB">
          <w:rPr>
            <w:rStyle w:val="Lienhypertexte"/>
            <w:noProof/>
          </w:rPr>
          <w:t>1.</w:t>
        </w:r>
        <w:r>
          <w:rPr>
            <w:rFonts w:eastAsiaTheme="minorEastAsia" w:cstheme="minorBidi"/>
            <w:b w:val="0"/>
            <w:iCs w:val="0"/>
            <w:noProof/>
            <w:kern w:val="2"/>
            <w:szCs w:val="24"/>
            <w:lang w:eastAsia="fr-FR"/>
            <w14:ligatures w14:val="standardContextual"/>
          </w:rPr>
          <w:tab/>
        </w:r>
        <w:r w:rsidRPr="00BC61AB">
          <w:rPr>
            <w:rStyle w:val="Lienhypertexte"/>
            <w:noProof/>
          </w:rPr>
          <w:t>Réunions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_Toc162251366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50C9CD" w14:textId="06CD4CBE" w:rsidR="0030586B" w:rsidRDefault="0030586B">
      <w:pPr>
        <w:pStyle w:val="TM3"/>
        <w:tabs>
          <w:tab w:val="left" w:pos="960"/>
          <w:tab w:val="right" w:leader="dot" w:pos="9062"/>
        </w:tabs>
        <w:rPr>
          <w:rFonts w:eastAsiaTheme="minorEastAsia" w:cstheme="minorBidi"/>
          <w:noProof/>
          <w:kern w:val="2"/>
          <w:szCs w:val="24"/>
          <w:u w:val="none"/>
          <w:lang w:eastAsia="fr-FR"/>
          <w14:ligatures w14:val="standardContextual"/>
        </w:rPr>
      </w:pPr>
      <w:hyperlink w:anchor="_Toc162251367" w:history="1">
        <w:r w:rsidRPr="00BC61AB">
          <w:rPr>
            <w:rStyle w:val="Lienhypertexte"/>
            <w:noProof/>
          </w:rPr>
          <w:t>A.</w:t>
        </w:r>
        <w:r>
          <w:rPr>
            <w:rFonts w:eastAsiaTheme="minorEastAsia" w:cstheme="minorBidi"/>
            <w:noProof/>
            <w:kern w:val="2"/>
            <w:szCs w:val="24"/>
            <w:u w:val="none"/>
            <w:lang w:eastAsia="fr-FR"/>
            <w14:ligatures w14:val="standardContextual"/>
          </w:rPr>
          <w:tab/>
        </w:r>
        <w:r w:rsidRPr="00BC61AB">
          <w:rPr>
            <w:rStyle w:val="Lienhypertexte"/>
            <w:noProof/>
          </w:rPr>
          <w:t>Compte-rendu du 11/01/2024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_Toc162251367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5A803D" w14:textId="4C5F3264" w:rsidR="0030586B" w:rsidRDefault="0030586B">
      <w:pPr>
        <w:pStyle w:val="TM3"/>
        <w:tabs>
          <w:tab w:val="left" w:pos="960"/>
          <w:tab w:val="right" w:leader="dot" w:pos="9062"/>
        </w:tabs>
        <w:rPr>
          <w:rFonts w:eastAsiaTheme="minorEastAsia" w:cstheme="minorBidi"/>
          <w:noProof/>
          <w:kern w:val="2"/>
          <w:szCs w:val="24"/>
          <w:u w:val="none"/>
          <w:lang w:eastAsia="fr-FR"/>
          <w14:ligatures w14:val="standardContextual"/>
        </w:rPr>
      </w:pPr>
      <w:hyperlink w:anchor="_Toc162251368" w:history="1">
        <w:r w:rsidRPr="00BC61AB">
          <w:rPr>
            <w:rStyle w:val="Lienhypertexte"/>
            <w:noProof/>
          </w:rPr>
          <w:t>B.</w:t>
        </w:r>
        <w:r>
          <w:rPr>
            <w:rFonts w:eastAsiaTheme="minorEastAsia" w:cstheme="minorBidi"/>
            <w:noProof/>
            <w:kern w:val="2"/>
            <w:szCs w:val="24"/>
            <w:u w:val="none"/>
            <w:lang w:eastAsia="fr-FR"/>
            <w14:ligatures w14:val="standardContextual"/>
          </w:rPr>
          <w:tab/>
        </w:r>
        <w:r w:rsidRPr="00BC61AB">
          <w:rPr>
            <w:rStyle w:val="Lienhypertexte"/>
            <w:noProof/>
          </w:rPr>
          <w:t>Compte-rendu du 19/01/2024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_Toc162251368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F65191" w14:textId="7D8CEDA9" w:rsidR="0030586B" w:rsidRDefault="0030586B">
      <w:pPr>
        <w:pStyle w:val="TM3"/>
        <w:tabs>
          <w:tab w:val="left" w:pos="960"/>
          <w:tab w:val="right" w:leader="dot" w:pos="9062"/>
        </w:tabs>
        <w:rPr>
          <w:rFonts w:eastAsiaTheme="minorEastAsia" w:cstheme="minorBidi"/>
          <w:noProof/>
          <w:kern w:val="2"/>
          <w:szCs w:val="24"/>
          <w:u w:val="none"/>
          <w:lang w:eastAsia="fr-FR"/>
          <w14:ligatures w14:val="standardContextual"/>
        </w:rPr>
      </w:pPr>
      <w:hyperlink w:anchor="_Toc162251369" w:history="1">
        <w:r w:rsidRPr="00BC61AB">
          <w:rPr>
            <w:rStyle w:val="Lienhypertexte"/>
            <w:noProof/>
          </w:rPr>
          <w:t>C.</w:t>
        </w:r>
        <w:r>
          <w:rPr>
            <w:rFonts w:eastAsiaTheme="minorEastAsia" w:cstheme="minorBidi"/>
            <w:noProof/>
            <w:kern w:val="2"/>
            <w:szCs w:val="24"/>
            <w:u w:val="none"/>
            <w:lang w:eastAsia="fr-FR"/>
            <w14:ligatures w14:val="standardContextual"/>
          </w:rPr>
          <w:tab/>
        </w:r>
        <w:r w:rsidRPr="00BC61AB">
          <w:rPr>
            <w:rStyle w:val="Lienhypertexte"/>
            <w:noProof/>
          </w:rPr>
          <w:t>Compte-rendu du 21/03/2024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_Toc162251369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A4045C" w14:textId="0FA3B0D9" w:rsidR="0030586B" w:rsidRDefault="0030586B">
      <w:pPr>
        <w:pStyle w:val="TM3"/>
        <w:tabs>
          <w:tab w:val="left" w:pos="960"/>
          <w:tab w:val="right" w:leader="dot" w:pos="9062"/>
        </w:tabs>
        <w:rPr>
          <w:rFonts w:eastAsiaTheme="minorEastAsia" w:cstheme="minorBidi"/>
          <w:noProof/>
          <w:kern w:val="2"/>
          <w:szCs w:val="24"/>
          <w:u w:val="none"/>
          <w:lang w:eastAsia="fr-FR"/>
          <w14:ligatures w14:val="standardContextual"/>
        </w:rPr>
      </w:pPr>
      <w:hyperlink w:anchor="_Toc162251370" w:history="1">
        <w:r w:rsidRPr="00BC61AB">
          <w:rPr>
            <w:rStyle w:val="Lienhypertexte"/>
            <w:noProof/>
          </w:rPr>
          <w:t>D.</w:t>
        </w:r>
        <w:r>
          <w:rPr>
            <w:rFonts w:eastAsiaTheme="minorEastAsia" w:cstheme="minorBidi"/>
            <w:noProof/>
            <w:kern w:val="2"/>
            <w:szCs w:val="24"/>
            <w:u w:val="none"/>
            <w:lang w:eastAsia="fr-FR"/>
            <w14:ligatures w14:val="standardContextual"/>
          </w:rPr>
          <w:tab/>
        </w:r>
        <w:r w:rsidRPr="00BC61AB">
          <w:rPr>
            <w:rStyle w:val="Lienhypertexte"/>
            <w:noProof/>
          </w:rPr>
          <w:t>Compte-rendu du 27/03/2024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_Toc162251370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841C3C" w14:textId="3B4831B6" w:rsidR="00690B8C" w:rsidRDefault="00690B8C" w:rsidP="0039280F">
      <w:r>
        <w:rPr>
          <w:rFonts w:asciiTheme="minorHAnsi" w:hAnsiTheme="minorHAnsi" w:cstheme="minorHAnsi"/>
          <w:b/>
          <w:bCs/>
          <w:szCs w:val="20"/>
          <w:u w:val="single"/>
        </w:rPr>
        <w:fldChar w:fldCharType="end"/>
      </w:r>
    </w:p>
    <w:p w14:paraId="3DFD1E91" w14:textId="77777777" w:rsidR="00690B8C" w:rsidRDefault="00690B8C">
      <w:r>
        <w:br w:type="page"/>
      </w:r>
    </w:p>
    <w:p w14:paraId="6CA08D58" w14:textId="068B6B24" w:rsidR="0004096F" w:rsidRDefault="00D0492D" w:rsidP="0004096F">
      <w:pPr>
        <w:pStyle w:val="Titre1"/>
      </w:pPr>
      <w:bookmarkStart w:id="0" w:name="_Toc162251364"/>
      <w:r>
        <w:lastRenderedPageBreak/>
        <w:t>Introduction</w:t>
      </w:r>
      <w:bookmarkEnd w:id="0"/>
    </w:p>
    <w:p w14:paraId="05CFFFE2" w14:textId="77777777" w:rsidR="00D0492D" w:rsidRPr="00D0492D" w:rsidRDefault="00D0492D" w:rsidP="00D0492D"/>
    <w:p w14:paraId="05777356" w14:textId="77777777" w:rsidR="00D0492D" w:rsidRDefault="00D0492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9FB0789" w14:textId="17DC9CC8" w:rsidR="00690B8C" w:rsidRDefault="00D0492D" w:rsidP="00690B8C">
      <w:pPr>
        <w:pStyle w:val="Titre1"/>
      </w:pPr>
      <w:bookmarkStart w:id="1" w:name="_Toc162251365"/>
      <w:r>
        <w:lastRenderedPageBreak/>
        <w:t>Annexes</w:t>
      </w:r>
      <w:bookmarkEnd w:id="1"/>
    </w:p>
    <w:p w14:paraId="13BD2C7E" w14:textId="1B3DEC04" w:rsidR="005D567A" w:rsidRDefault="00D0492D" w:rsidP="00D0492D">
      <w:pPr>
        <w:pStyle w:val="Titre2"/>
      </w:pPr>
      <w:bookmarkStart w:id="2" w:name="_Toc162251366"/>
      <w:r>
        <w:t>Réunions</w:t>
      </w:r>
      <w:bookmarkEnd w:id="2"/>
    </w:p>
    <w:p w14:paraId="76354E26" w14:textId="4E825284" w:rsidR="00D0492D" w:rsidRDefault="00D0492D" w:rsidP="00D0492D">
      <w:pPr>
        <w:pStyle w:val="Titre3"/>
      </w:pPr>
      <w:bookmarkStart w:id="3" w:name="_Toc162251367"/>
      <w:r>
        <w:t>Compte-rendu du 11/01/2024</w:t>
      </w:r>
      <w:bookmarkEnd w:id="3"/>
    </w:p>
    <w:p w14:paraId="7E8654FC" w14:textId="086E9D75" w:rsidR="00D0492D" w:rsidRPr="00D0492D" w:rsidRDefault="00D0492D" w:rsidP="00D0492D">
      <w:pPr>
        <w:rPr>
          <w:b/>
          <w:bCs/>
        </w:rPr>
      </w:pPr>
      <w:r w:rsidRPr="00D0492D">
        <w:rPr>
          <w:b/>
          <w:bCs/>
        </w:rPr>
        <w:t>Présents :</w:t>
      </w:r>
    </w:p>
    <w:p w14:paraId="2C9574DC" w14:textId="4F9A8231" w:rsidR="00D0492D" w:rsidRPr="00D0492D" w:rsidRDefault="00D0492D" w:rsidP="00D0492D">
      <w:pPr>
        <w:pStyle w:val="Paragraphedeliste"/>
        <w:numPr>
          <w:ilvl w:val="0"/>
          <w:numId w:val="11"/>
        </w:numPr>
      </w:pPr>
      <w:r>
        <w:t>Étudiant</w:t>
      </w:r>
      <w:r w:rsidR="006A3A6B">
        <w:t xml:space="preserve"> </w:t>
      </w:r>
      <w:r w:rsidR="006A3A6B">
        <w:rPr>
          <w:lang w:val="en-GB"/>
        </w:rPr>
        <w:t>:</w:t>
      </w:r>
      <w:r>
        <w:rPr>
          <w:lang w:val="en-GB"/>
        </w:rPr>
        <w:tab/>
      </w:r>
      <w:r w:rsidRPr="009747A1">
        <w:rPr>
          <w:lang w:val="en-GB"/>
        </w:rPr>
        <w:t>AIT YOUCEF</w:t>
      </w:r>
      <w:r>
        <w:rPr>
          <w:lang w:val="en-GB"/>
        </w:rPr>
        <w:t xml:space="preserve"> </w:t>
      </w:r>
      <w:r w:rsidRPr="009747A1">
        <w:rPr>
          <w:lang w:val="en-GB"/>
        </w:rPr>
        <w:t>Wassim</w:t>
      </w:r>
    </w:p>
    <w:p w14:paraId="0A2F4119" w14:textId="5106B604" w:rsidR="00D0492D" w:rsidRPr="00D0492D" w:rsidRDefault="00D0492D" w:rsidP="00D0492D">
      <w:pPr>
        <w:pStyle w:val="Paragraphedeliste"/>
        <w:numPr>
          <w:ilvl w:val="0"/>
          <w:numId w:val="11"/>
        </w:numPr>
      </w:pPr>
      <w:r>
        <w:t>Étudiante</w:t>
      </w:r>
      <w:r w:rsidR="006A3A6B">
        <w:t> :</w:t>
      </w:r>
      <w:r>
        <w:rPr>
          <w:lang w:val="en-GB"/>
        </w:rPr>
        <w:tab/>
      </w:r>
      <w:r w:rsidRPr="009747A1">
        <w:rPr>
          <w:lang w:val="en-GB"/>
        </w:rPr>
        <w:t>BIADOS Auror</w:t>
      </w:r>
      <w:r>
        <w:rPr>
          <w:lang w:val="en-GB"/>
        </w:rPr>
        <w:t>e</w:t>
      </w:r>
    </w:p>
    <w:p w14:paraId="01F1EF48" w14:textId="290905DC" w:rsidR="00D0492D" w:rsidRPr="00D0492D" w:rsidRDefault="00D0492D" w:rsidP="00D0492D">
      <w:pPr>
        <w:pStyle w:val="Paragraphedeliste"/>
        <w:numPr>
          <w:ilvl w:val="0"/>
          <w:numId w:val="11"/>
        </w:numPr>
      </w:pPr>
      <w:r>
        <w:t>Étudiant</w:t>
      </w:r>
      <w:r w:rsidR="006A3A6B">
        <w:t> :</w:t>
      </w:r>
      <w:r>
        <w:rPr>
          <w:lang w:val="en-GB"/>
        </w:rPr>
        <w:tab/>
      </w:r>
      <w:r w:rsidRPr="009747A1">
        <w:rPr>
          <w:lang w:val="en-GB"/>
        </w:rPr>
        <w:t>HAT</w:t>
      </w:r>
      <w:r>
        <w:rPr>
          <w:lang w:val="en-GB"/>
        </w:rPr>
        <w:t>INGUAIS Bastien</w:t>
      </w:r>
    </w:p>
    <w:p w14:paraId="1AB47711" w14:textId="77777777" w:rsidR="00D0492D" w:rsidRDefault="00D0492D" w:rsidP="00D0492D"/>
    <w:p w14:paraId="3081DFBD" w14:textId="4E5EA3FF" w:rsidR="00D0492D" w:rsidRDefault="00D0492D" w:rsidP="00D0492D">
      <w:pPr>
        <w:pStyle w:val="Paragraphedeliste"/>
        <w:numPr>
          <w:ilvl w:val="0"/>
          <w:numId w:val="11"/>
        </w:numPr>
      </w:pPr>
      <w:r>
        <w:t>Responsable SI du CHL :</w:t>
      </w:r>
      <w:r w:rsidR="006A3A6B">
        <w:tab/>
      </w:r>
      <w:r>
        <w:t>Éric CARAYOL</w:t>
      </w:r>
    </w:p>
    <w:p w14:paraId="4BEC099C" w14:textId="77777777" w:rsidR="00635A42" w:rsidRDefault="00635A42" w:rsidP="00635A42">
      <w:pPr>
        <w:pStyle w:val="Paragraphedeliste"/>
      </w:pPr>
    </w:p>
    <w:p w14:paraId="1CA66AA8" w14:textId="77777777" w:rsidR="00D0492D" w:rsidRDefault="00D0492D" w:rsidP="00D0492D"/>
    <w:p w14:paraId="7BB89F40" w14:textId="6EC0AC0B" w:rsidR="00D0492D" w:rsidRPr="00D0492D" w:rsidRDefault="00D0492D">
      <w:pPr>
        <w:rPr>
          <w:b/>
          <w:bCs/>
        </w:rPr>
      </w:pPr>
      <w:r w:rsidRPr="00D0492D">
        <w:rPr>
          <w:b/>
          <w:bCs/>
        </w:rPr>
        <w:t>Ordre du jour</w:t>
      </w:r>
      <w:r w:rsidR="00635A42">
        <w:rPr>
          <w:b/>
          <w:bCs/>
        </w:rPr>
        <w:t> </w:t>
      </w:r>
      <w:r w:rsidRPr="00D0492D">
        <w:rPr>
          <w:b/>
          <w:bCs/>
        </w:rPr>
        <w:t>:</w:t>
      </w:r>
    </w:p>
    <w:p w14:paraId="4395B795" w14:textId="30382D1D" w:rsidR="00D0492D" w:rsidRDefault="00635A42" w:rsidP="00635A42">
      <w:pPr>
        <w:pStyle w:val="Paragraphedeliste"/>
        <w:numPr>
          <w:ilvl w:val="0"/>
          <w:numId w:val="12"/>
        </w:numPr>
      </w:pPr>
      <w:r>
        <w:t>Choisir un projet</w:t>
      </w:r>
    </w:p>
    <w:p w14:paraId="28D60AFD" w14:textId="3E12331C" w:rsidR="00635A42" w:rsidRDefault="00635A42" w:rsidP="00635A42">
      <w:pPr>
        <w:pStyle w:val="Paragraphedeliste"/>
        <w:numPr>
          <w:ilvl w:val="0"/>
          <w:numId w:val="12"/>
        </w:numPr>
      </w:pPr>
      <w:r>
        <w:t>Récolter les informations du projet choisi</w:t>
      </w:r>
    </w:p>
    <w:p w14:paraId="57463C60" w14:textId="77777777" w:rsidR="00D0492D" w:rsidRDefault="00D0492D"/>
    <w:p w14:paraId="26E13E10" w14:textId="34BB3B37" w:rsidR="00D0492D" w:rsidRPr="00D0492D" w:rsidRDefault="00D0492D">
      <w:pPr>
        <w:rPr>
          <w:b/>
          <w:bCs/>
        </w:rPr>
      </w:pPr>
      <w:r w:rsidRPr="00D0492D">
        <w:rPr>
          <w:b/>
          <w:bCs/>
        </w:rPr>
        <w:t>Travails à faire :</w:t>
      </w:r>
    </w:p>
    <w:p w14:paraId="35AE278E" w14:textId="77777777" w:rsidR="00D0492D" w:rsidRDefault="00D0492D" w:rsidP="00635A42">
      <w:pPr>
        <w:pStyle w:val="Paragraphedeliste"/>
        <w:numPr>
          <w:ilvl w:val="0"/>
          <w:numId w:val="13"/>
        </w:numPr>
      </w:pPr>
    </w:p>
    <w:p w14:paraId="105EEF29" w14:textId="4A29E07B" w:rsidR="00D0492D" w:rsidRDefault="00D0492D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u w:val="single"/>
        </w:rPr>
      </w:pPr>
      <w:r>
        <w:br w:type="page"/>
      </w:r>
    </w:p>
    <w:p w14:paraId="4DF2792B" w14:textId="771F8C86" w:rsidR="00D0492D" w:rsidRDefault="00D0492D" w:rsidP="00D0492D">
      <w:pPr>
        <w:pStyle w:val="Titre3"/>
      </w:pPr>
      <w:bookmarkStart w:id="4" w:name="_Toc162251368"/>
      <w:r>
        <w:lastRenderedPageBreak/>
        <w:t>Compte-rendu du 19/01/2024</w:t>
      </w:r>
      <w:bookmarkEnd w:id="4"/>
    </w:p>
    <w:p w14:paraId="48DE0DD4" w14:textId="77777777" w:rsidR="006A3A6B" w:rsidRPr="00D0492D" w:rsidRDefault="006A3A6B" w:rsidP="006A3A6B">
      <w:pPr>
        <w:rPr>
          <w:b/>
          <w:bCs/>
        </w:rPr>
      </w:pPr>
      <w:r w:rsidRPr="00D0492D">
        <w:rPr>
          <w:b/>
          <w:bCs/>
        </w:rPr>
        <w:t>Présents :</w:t>
      </w:r>
    </w:p>
    <w:p w14:paraId="09C568CB" w14:textId="77777777" w:rsidR="006A3A6B" w:rsidRPr="00D0492D" w:rsidRDefault="006A3A6B" w:rsidP="006A3A6B">
      <w:pPr>
        <w:pStyle w:val="Paragraphedeliste"/>
        <w:numPr>
          <w:ilvl w:val="0"/>
          <w:numId w:val="11"/>
        </w:numPr>
      </w:pPr>
      <w:r>
        <w:t xml:space="preserve">Étudiant </w:t>
      </w:r>
      <w:r>
        <w:rPr>
          <w:lang w:val="en-GB"/>
        </w:rPr>
        <w:t>:</w:t>
      </w:r>
      <w:r>
        <w:rPr>
          <w:lang w:val="en-GB"/>
        </w:rPr>
        <w:tab/>
      </w:r>
      <w:r w:rsidRPr="009747A1">
        <w:rPr>
          <w:lang w:val="en-GB"/>
        </w:rPr>
        <w:t>AIT YOUCEF</w:t>
      </w:r>
      <w:r>
        <w:rPr>
          <w:lang w:val="en-GB"/>
        </w:rPr>
        <w:t xml:space="preserve"> </w:t>
      </w:r>
      <w:r w:rsidRPr="009747A1">
        <w:rPr>
          <w:lang w:val="en-GB"/>
        </w:rPr>
        <w:t>Wassim</w:t>
      </w:r>
    </w:p>
    <w:p w14:paraId="7551E100" w14:textId="77777777" w:rsidR="006A3A6B" w:rsidRPr="00D0492D" w:rsidRDefault="006A3A6B" w:rsidP="006A3A6B">
      <w:pPr>
        <w:pStyle w:val="Paragraphedeliste"/>
        <w:numPr>
          <w:ilvl w:val="0"/>
          <w:numId w:val="11"/>
        </w:numPr>
      </w:pPr>
      <w:r>
        <w:t>Étudiante :</w:t>
      </w:r>
      <w:r>
        <w:rPr>
          <w:lang w:val="en-GB"/>
        </w:rPr>
        <w:tab/>
      </w:r>
      <w:r w:rsidRPr="009747A1">
        <w:rPr>
          <w:lang w:val="en-GB"/>
        </w:rPr>
        <w:t>BIADOS Auror</w:t>
      </w:r>
      <w:r>
        <w:rPr>
          <w:lang w:val="en-GB"/>
        </w:rPr>
        <w:t>e</w:t>
      </w:r>
    </w:p>
    <w:p w14:paraId="6131B21C" w14:textId="77777777" w:rsidR="006A3A6B" w:rsidRPr="00D0492D" w:rsidRDefault="006A3A6B" w:rsidP="006A3A6B">
      <w:pPr>
        <w:pStyle w:val="Paragraphedeliste"/>
        <w:numPr>
          <w:ilvl w:val="0"/>
          <w:numId w:val="11"/>
        </w:numPr>
      </w:pPr>
      <w:r>
        <w:t>Étudiant :</w:t>
      </w:r>
      <w:r>
        <w:rPr>
          <w:lang w:val="en-GB"/>
        </w:rPr>
        <w:tab/>
      </w:r>
      <w:r w:rsidRPr="009747A1">
        <w:rPr>
          <w:lang w:val="en-GB"/>
        </w:rPr>
        <w:t>HAT</w:t>
      </w:r>
      <w:r>
        <w:rPr>
          <w:lang w:val="en-GB"/>
        </w:rPr>
        <w:t>INGUAIS Bastien</w:t>
      </w:r>
    </w:p>
    <w:p w14:paraId="4A8AD8C7" w14:textId="77777777" w:rsidR="006A3A6B" w:rsidRPr="00D0492D" w:rsidRDefault="006A3A6B" w:rsidP="006A3A6B"/>
    <w:p w14:paraId="4BAB26C1" w14:textId="3FC95E89" w:rsidR="006A3A6B" w:rsidRDefault="006A3A6B" w:rsidP="006A3A6B">
      <w:pPr>
        <w:pStyle w:val="Paragraphedeliste"/>
        <w:numPr>
          <w:ilvl w:val="0"/>
          <w:numId w:val="11"/>
        </w:numPr>
      </w:pPr>
      <w:r>
        <w:t>Tuteur pédagogique :</w:t>
      </w:r>
      <w:r>
        <w:tab/>
        <w:t>Francis FAUX</w:t>
      </w:r>
    </w:p>
    <w:p w14:paraId="5834775C" w14:textId="77777777" w:rsidR="006A3A6B" w:rsidRDefault="006A3A6B" w:rsidP="006A3A6B"/>
    <w:p w14:paraId="6FD3EE5E" w14:textId="77777777" w:rsidR="006A3A6B" w:rsidRPr="00D0492D" w:rsidRDefault="006A3A6B" w:rsidP="006A3A6B">
      <w:pPr>
        <w:rPr>
          <w:b/>
          <w:bCs/>
        </w:rPr>
      </w:pPr>
      <w:r w:rsidRPr="00D0492D">
        <w:rPr>
          <w:b/>
          <w:bCs/>
        </w:rPr>
        <w:t>Ordre du jour :</w:t>
      </w:r>
    </w:p>
    <w:p w14:paraId="306C8635" w14:textId="77777777" w:rsidR="006A3A6B" w:rsidRDefault="006A3A6B" w:rsidP="006A3A6B"/>
    <w:p w14:paraId="4E65750C" w14:textId="77777777" w:rsidR="006A3A6B" w:rsidRDefault="006A3A6B" w:rsidP="006A3A6B"/>
    <w:p w14:paraId="25482660" w14:textId="77777777" w:rsidR="006A3A6B" w:rsidRPr="00D0492D" w:rsidRDefault="006A3A6B" w:rsidP="006A3A6B">
      <w:pPr>
        <w:rPr>
          <w:b/>
          <w:bCs/>
        </w:rPr>
      </w:pPr>
      <w:r w:rsidRPr="00D0492D">
        <w:rPr>
          <w:b/>
          <w:bCs/>
        </w:rPr>
        <w:t>Travails à faire :</w:t>
      </w:r>
    </w:p>
    <w:p w14:paraId="2EEDE2B9" w14:textId="77777777" w:rsidR="00D0492D" w:rsidRDefault="00D0492D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u w:val="single"/>
        </w:rPr>
      </w:pPr>
      <w:r>
        <w:br w:type="page"/>
      </w:r>
    </w:p>
    <w:p w14:paraId="472A65C6" w14:textId="3B6BBAE6" w:rsidR="00D0492D" w:rsidRDefault="00D0492D" w:rsidP="00D0492D">
      <w:pPr>
        <w:pStyle w:val="Titre3"/>
      </w:pPr>
      <w:bookmarkStart w:id="5" w:name="_Toc162251369"/>
      <w:r>
        <w:lastRenderedPageBreak/>
        <w:t>Compte-rendu du 21/03/2024</w:t>
      </w:r>
      <w:bookmarkEnd w:id="5"/>
    </w:p>
    <w:p w14:paraId="5BF5029F" w14:textId="77777777" w:rsidR="006A3A6B" w:rsidRPr="00D0492D" w:rsidRDefault="006A3A6B" w:rsidP="006A3A6B">
      <w:pPr>
        <w:rPr>
          <w:b/>
          <w:bCs/>
        </w:rPr>
      </w:pPr>
      <w:r w:rsidRPr="00D0492D">
        <w:rPr>
          <w:b/>
          <w:bCs/>
        </w:rPr>
        <w:t>Présents :</w:t>
      </w:r>
    </w:p>
    <w:p w14:paraId="61726E1E" w14:textId="77777777" w:rsidR="006A3A6B" w:rsidRPr="00D0492D" w:rsidRDefault="006A3A6B" w:rsidP="006A3A6B">
      <w:pPr>
        <w:pStyle w:val="Paragraphedeliste"/>
        <w:numPr>
          <w:ilvl w:val="0"/>
          <w:numId w:val="11"/>
        </w:numPr>
      </w:pPr>
      <w:r>
        <w:t xml:space="preserve">Étudiant </w:t>
      </w:r>
      <w:r>
        <w:rPr>
          <w:lang w:val="en-GB"/>
        </w:rPr>
        <w:t>:</w:t>
      </w:r>
      <w:r>
        <w:rPr>
          <w:lang w:val="en-GB"/>
        </w:rPr>
        <w:tab/>
      </w:r>
      <w:r w:rsidRPr="009747A1">
        <w:rPr>
          <w:lang w:val="en-GB"/>
        </w:rPr>
        <w:t>AIT YOUCEF</w:t>
      </w:r>
      <w:r>
        <w:rPr>
          <w:lang w:val="en-GB"/>
        </w:rPr>
        <w:t xml:space="preserve"> </w:t>
      </w:r>
      <w:r w:rsidRPr="009747A1">
        <w:rPr>
          <w:lang w:val="en-GB"/>
        </w:rPr>
        <w:t>Wassim</w:t>
      </w:r>
    </w:p>
    <w:p w14:paraId="7DF7655D" w14:textId="77777777" w:rsidR="006A3A6B" w:rsidRPr="00D0492D" w:rsidRDefault="006A3A6B" w:rsidP="006A3A6B">
      <w:pPr>
        <w:pStyle w:val="Paragraphedeliste"/>
        <w:numPr>
          <w:ilvl w:val="0"/>
          <w:numId w:val="11"/>
        </w:numPr>
      </w:pPr>
      <w:r>
        <w:t>Étudiante :</w:t>
      </w:r>
      <w:r>
        <w:rPr>
          <w:lang w:val="en-GB"/>
        </w:rPr>
        <w:tab/>
      </w:r>
      <w:r w:rsidRPr="009747A1">
        <w:rPr>
          <w:lang w:val="en-GB"/>
        </w:rPr>
        <w:t>BIADOS Auror</w:t>
      </w:r>
      <w:r>
        <w:rPr>
          <w:lang w:val="en-GB"/>
        </w:rPr>
        <w:t>e</w:t>
      </w:r>
    </w:p>
    <w:p w14:paraId="16F89347" w14:textId="77777777" w:rsidR="006A3A6B" w:rsidRPr="00D0492D" w:rsidRDefault="006A3A6B" w:rsidP="006A3A6B">
      <w:pPr>
        <w:pStyle w:val="Paragraphedeliste"/>
        <w:numPr>
          <w:ilvl w:val="0"/>
          <w:numId w:val="11"/>
        </w:numPr>
      </w:pPr>
      <w:r>
        <w:t>Étudiant :</w:t>
      </w:r>
      <w:r>
        <w:rPr>
          <w:lang w:val="en-GB"/>
        </w:rPr>
        <w:tab/>
      </w:r>
      <w:r w:rsidRPr="009747A1">
        <w:rPr>
          <w:lang w:val="en-GB"/>
        </w:rPr>
        <w:t>HAT</w:t>
      </w:r>
      <w:r>
        <w:rPr>
          <w:lang w:val="en-GB"/>
        </w:rPr>
        <w:t>INGUAIS Bastien</w:t>
      </w:r>
    </w:p>
    <w:p w14:paraId="5936D33F" w14:textId="77777777" w:rsidR="006A3A6B" w:rsidRPr="00D0492D" w:rsidRDefault="006A3A6B" w:rsidP="006A3A6B"/>
    <w:p w14:paraId="27530A87" w14:textId="46B9281A" w:rsidR="006A3A6B" w:rsidRDefault="006A3A6B" w:rsidP="006A3A6B">
      <w:pPr>
        <w:pStyle w:val="Paragraphedeliste"/>
        <w:numPr>
          <w:ilvl w:val="0"/>
          <w:numId w:val="11"/>
        </w:numPr>
      </w:pPr>
      <w:r>
        <w:t>Tuteur pédagogique :</w:t>
      </w:r>
      <w:r>
        <w:tab/>
        <w:t>Francis FAUX</w:t>
      </w:r>
    </w:p>
    <w:p w14:paraId="1F9EF75A" w14:textId="77777777" w:rsidR="006A3A6B" w:rsidRDefault="006A3A6B" w:rsidP="006A3A6B"/>
    <w:p w14:paraId="3083F4B1" w14:textId="77777777" w:rsidR="006A3A6B" w:rsidRPr="00D0492D" w:rsidRDefault="006A3A6B" w:rsidP="006A3A6B">
      <w:pPr>
        <w:rPr>
          <w:b/>
          <w:bCs/>
        </w:rPr>
      </w:pPr>
      <w:r w:rsidRPr="00D0492D">
        <w:rPr>
          <w:b/>
          <w:bCs/>
        </w:rPr>
        <w:t>Ordre du jour :</w:t>
      </w:r>
    </w:p>
    <w:p w14:paraId="514EEF3C" w14:textId="77777777" w:rsidR="006A3A6B" w:rsidRDefault="006A3A6B" w:rsidP="006A3A6B"/>
    <w:p w14:paraId="5C3CAED5" w14:textId="77777777" w:rsidR="006A3A6B" w:rsidRDefault="006A3A6B" w:rsidP="006A3A6B"/>
    <w:p w14:paraId="1F0BF9A6" w14:textId="77777777" w:rsidR="006A3A6B" w:rsidRPr="00D0492D" w:rsidRDefault="006A3A6B" w:rsidP="006A3A6B">
      <w:pPr>
        <w:rPr>
          <w:b/>
          <w:bCs/>
        </w:rPr>
      </w:pPr>
      <w:r w:rsidRPr="00D0492D">
        <w:rPr>
          <w:b/>
          <w:bCs/>
        </w:rPr>
        <w:t>Travails à faire :</w:t>
      </w:r>
    </w:p>
    <w:p w14:paraId="4AA873B5" w14:textId="77777777" w:rsidR="00D0492D" w:rsidRDefault="00D0492D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u w:val="single"/>
        </w:rPr>
      </w:pPr>
      <w:r>
        <w:br w:type="page"/>
      </w:r>
    </w:p>
    <w:p w14:paraId="5E013B72" w14:textId="2244F645" w:rsidR="00D0492D" w:rsidRDefault="00D0492D" w:rsidP="00D0492D">
      <w:pPr>
        <w:pStyle w:val="Titre3"/>
      </w:pPr>
      <w:bookmarkStart w:id="6" w:name="_Toc162251370"/>
      <w:r>
        <w:lastRenderedPageBreak/>
        <w:t>Compte-rendu du 27/03/2024</w:t>
      </w:r>
      <w:bookmarkEnd w:id="6"/>
    </w:p>
    <w:p w14:paraId="37924F70" w14:textId="77777777" w:rsidR="006A3A6B" w:rsidRPr="00D0492D" w:rsidRDefault="006A3A6B" w:rsidP="006A3A6B">
      <w:pPr>
        <w:rPr>
          <w:b/>
          <w:bCs/>
        </w:rPr>
      </w:pPr>
      <w:r w:rsidRPr="00D0492D">
        <w:rPr>
          <w:b/>
          <w:bCs/>
        </w:rPr>
        <w:t>Présents :</w:t>
      </w:r>
    </w:p>
    <w:p w14:paraId="02FE44AC" w14:textId="77777777" w:rsidR="006A3A6B" w:rsidRPr="00D0492D" w:rsidRDefault="006A3A6B" w:rsidP="006A3A6B">
      <w:pPr>
        <w:pStyle w:val="Paragraphedeliste"/>
        <w:numPr>
          <w:ilvl w:val="0"/>
          <w:numId w:val="11"/>
        </w:numPr>
      </w:pPr>
      <w:r>
        <w:t xml:space="preserve">Étudiant </w:t>
      </w:r>
      <w:r>
        <w:rPr>
          <w:lang w:val="en-GB"/>
        </w:rPr>
        <w:t>:</w:t>
      </w:r>
      <w:r>
        <w:rPr>
          <w:lang w:val="en-GB"/>
        </w:rPr>
        <w:tab/>
      </w:r>
      <w:r w:rsidRPr="009747A1">
        <w:rPr>
          <w:lang w:val="en-GB"/>
        </w:rPr>
        <w:t>AIT YOUCEF</w:t>
      </w:r>
      <w:r>
        <w:rPr>
          <w:lang w:val="en-GB"/>
        </w:rPr>
        <w:t xml:space="preserve"> </w:t>
      </w:r>
      <w:r w:rsidRPr="009747A1">
        <w:rPr>
          <w:lang w:val="en-GB"/>
        </w:rPr>
        <w:t>Wassim</w:t>
      </w:r>
    </w:p>
    <w:p w14:paraId="6F9D2AD0" w14:textId="77777777" w:rsidR="006A3A6B" w:rsidRPr="00D0492D" w:rsidRDefault="006A3A6B" w:rsidP="006A3A6B">
      <w:pPr>
        <w:pStyle w:val="Paragraphedeliste"/>
        <w:numPr>
          <w:ilvl w:val="0"/>
          <w:numId w:val="11"/>
        </w:numPr>
      </w:pPr>
      <w:r>
        <w:t>Étudiante :</w:t>
      </w:r>
      <w:r>
        <w:rPr>
          <w:lang w:val="en-GB"/>
        </w:rPr>
        <w:tab/>
      </w:r>
      <w:r w:rsidRPr="009747A1">
        <w:rPr>
          <w:lang w:val="en-GB"/>
        </w:rPr>
        <w:t>BIADOS Auror</w:t>
      </w:r>
      <w:r>
        <w:rPr>
          <w:lang w:val="en-GB"/>
        </w:rPr>
        <w:t>e</w:t>
      </w:r>
    </w:p>
    <w:p w14:paraId="7B804D78" w14:textId="77777777" w:rsidR="006A3A6B" w:rsidRPr="00D0492D" w:rsidRDefault="006A3A6B" w:rsidP="006A3A6B">
      <w:pPr>
        <w:pStyle w:val="Paragraphedeliste"/>
        <w:numPr>
          <w:ilvl w:val="0"/>
          <w:numId w:val="11"/>
        </w:numPr>
      </w:pPr>
      <w:r>
        <w:t>Étudiant :</w:t>
      </w:r>
      <w:r>
        <w:rPr>
          <w:lang w:val="en-GB"/>
        </w:rPr>
        <w:tab/>
      </w:r>
      <w:r w:rsidRPr="009747A1">
        <w:rPr>
          <w:lang w:val="en-GB"/>
        </w:rPr>
        <w:t>HAT</w:t>
      </w:r>
      <w:r>
        <w:rPr>
          <w:lang w:val="en-GB"/>
        </w:rPr>
        <w:t>INGUAIS Bastien</w:t>
      </w:r>
    </w:p>
    <w:p w14:paraId="0428F8B2" w14:textId="77777777" w:rsidR="006A3A6B" w:rsidRPr="00D0492D" w:rsidRDefault="006A3A6B" w:rsidP="006A3A6B"/>
    <w:p w14:paraId="32D98122" w14:textId="5EB7B952" w:rsidR="006A3A6B" w:rsidRDefault="006A3A6B" w:rsidP="006A3A6B">
      <w:pPr>
        <w:pStyle w:val="Paragraphedeliste"/>
        <w:numPr>
          <w:ilvl w:val="0"/>
          <w:numId w:val="11"/>
        </w:numPr>
      </w:pPr>
      <w:r>
        <w:t>Tuteur pédagogique :</w:t>
      </w:r>
      <w:r>
        <w:tab/>
        <w:t>Francis FAUX</w:t>
      </w:r>
    </w:p>
    <w:p w14:paraId="5D3BBF3B" w14:textId="77777777" w:rsidR="006A3A6B" w:rsidRDefault="006A3A6B" w:rsidP="006A3A6B"/>
    <w:p w14:paraId="58241805" w14:textId="379B86AB" w:rsidR="006A3A6B" w:rsidRDefault="006A3A6B" w:rsidP="006A3A6B">
      <w:pPr>
        <w:pStyle w:val="Paragraphedeliste"/>
        <w:numPr>
          <w:ilvl w:val="0"/>
          <w:numId w:val="11"/>
        </w:numPr>
      </w:pPr>
      <w:r>
        <w:t>Responsable SI du CHL :</w:t>
      </w:r>
      <w:r>
        <w:tab/>
        <w:t>Éric CARAYOL</w:t>
      </w:r>
    </w:p>
    <w:p w14:paraId="7BBA4CA2" w14:textId="77777777" w:rsidR="006A3A6B" w:rsidRDefault="006A3A6B" w:rsidP="006A3A6B"/>
    <w:p w14:paraId="351AD45E" w14:textId="77777777" w:rsidR="006A3A6B" w:rsidRPr="00D0492D" w:rsidRDefault="006A3A6B" w:rsidP="006A3A6B">
      <w:pPr>
        <w:rPr>
          <w:b/>
          <w:bCs/>
        </w:rPr>
      </w:pPr>
      <w:r w:rsidRPr="00D0492D">
        <w:rPr>
          <w:b/>
          <w:bCs/>
        </w:rPr>
        <w:t>Ordre du jour :</w:t>
      </w:r>
    </w:p>
    <w:p w14:paraId="6151FB2E" w14:textId="77777777" w:rsidR="006A3A6B" w:rsidRDefault="006A3A6B" w:rsidP="006A3A6B"/>
    <w:p w14:paraId="211DF62B" w14:textId="77777777" w:rsidR="006A3A6B" w:rsidRDefault="006A3A6B" w:rsidP="006A3A6B"/>
    <w:p w14:paraId="15799D06" w14:textId="77777777" w:rsidR="006A3A6B" w:rsidRPr="00D0492D" w:rsidRDefault="006A3A6B" w:rsidP="006A3A6B">
      <w:pPr>
        <w:rPr>
          <w:b/>
          <w:bCs/>
        </w:rPr>
      </w:pPr>
      <w:r w:rsidRPr="00D0492D">
        <w:rPr>
          <w:b/>
          <w:bCs/>
        </w:rPr>
        <w:t>Travails à faire :</w:t>
      </w:r>
    </w:p>
    <w:p w14:paraId="09B67424" w14:textId="77777777" w:rsidR="006A3A6B" w:rsidRPr="006A3A6B" w:rsidRDefault="006A3A6B" w:rsidP="006A3A6B"/>
    <w:sectPr w:rsidR="006A3A6B" w:rsidRPr="006A3A6B" w:rsidSect="00C91B1F">
      <w:footerReference w:type="default" r:id="rId9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367F5C" w14:textId="77777777" w:rsidR="00C91B1F" w:rsidRDefault="00C91B1F" w:rsidP="00635798">
      <w:pPr>
        <w:spacing w:after="0"/>
      </w:pPr>
      <w:r>
        <w:separator/>
      </w:r>
    </w:p>
  </w:endnote>
  <w:endnote w:type="continuationSeparator" w:id="0">
    <w:p w14:paraId="148889C2" w14:textId="77777777" w:rsidR="00C91B1F" w:rsidRDefault="00C91B1F" w:rsidP="006357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D792D" w14:textId="65CF2A47" w:rsidR="00635798" w:rsidRPr="009747A1" w:rsidRDefault="009747A1" w:rsidP="009747A1">
    <w:pPr>
      <w:pStyle w:val="Pieddepage"/>
      <w:tabs>
        <w:tab w:val="left" w:pos="1347"/>
      </w:tabs>
      <w:rPr>
        <w:lang w:val="en-GB"/>
      </w:rPr>
    </w:pPr>
    <w:r w:rsidRPr="009747A1">
      <w:rPr>
        <w:lang w:val="en-GB"/>
      </w:rPr>
      <w:t>AIT YOUCEF</w:t>
    </w:r>
    <w:r>
      <w:rPr>
        <w:lang w:val="en-GB"/>
      </w:rPr>
      <w:t xml:space="preserve"> </w:t>
    </w:r>
    <w:r w:rsidRPr="009747A1">
      <w:rPr>
        <w:lang w:val="en-GB"/>
      </w:rPr>
      <w:t>Wassim</w:t>
    </w:r>
    <w:r>
      <w:rPr>
        <w:lang w:val="en-GB"/>
      </w:rPr>
      <w:t xml:space="preserve">       </w:t>
    </w:r>
    <w:r w:rsidRPr="009747A1">
      <w:rPr>
        <w:lang w:val="en-GB"/>
      </w:rPr>
      <w:t>BIADOS Aurore</w:t>
    </w:r>
    <w:r w:rsidRPr="009747A1">
      <w:rPr>
        <w:lang w:val="en-GB"/>
      </w:rPr>
      <w:tab/>
    </w:r>
    <w:r>
      <w:rPr>
        <w:lang w:val="en-GB"/>
      </w:rPr>
      <w:t xml:space="preserve">       </w:t>
    </w:r>
    <w:r w:rsidRPr="009747A1">
      <w:rPr>
        <w:lang w:val="en-GB"/>
      </w:rPr>
      <w:t>HAT</w:t>
    </w:r>
    <w:r>
      <w:rPr>
        <w:lang w:val="en-GB"/>
      </w:rPr>
      <w:t>INGUAIS Bastien</w:t>
    </w:r>
    <w:r w:rsidRPr="009747A1">
      <w:rPr>
        <w:lang w:val="en-GB"/>
      </w:rPr>
      <w:tab/>
    </w:r>
    <w:r w:rsidR="00635798" w:rsidRPr="00635798">
      <w:fldChar w:fldCharType="begin"/>
    </w:r>
    <w:r w:rsidR="00635798" w:rsidRPr="009747A1">
      <w:rPr>
        <w:lang w:val="en-GB"/>
      </w:rPr>
      <w:instrText>PAGE  \* Arabic  \* MERGEFORMAT</w:instrText>
    </w:r>
    <w:r w:rsidR="00635798" w:rsidRPr="00635798">
      <w:fldChar w:fldCharType="separate"/>
    </w:r>
    <w:r w:rsidR="00635798" w:rsidRPr="009747A1">
      <w:rPr>
        <w:lang w:val="en-GB"/>
      </w:rPr>
      <w:t>1</w:t>
    </w:r>
    <w:r w:rsidR="00635798" w:rsidRPr="00635798">
      <w:fldChar w:fldCharType="end"/>
    </w:r>
    <w:r w:rsidR="00635798" w:rsidRPr="009747A1">
      <w:rPr>
        <w:lang w:val="en-GB"/>
      </w:rPr>
      <w:t xml:space="preserve"> / </w:t>
    </w:r>
    <w:r>
      <w:fldChar w:fldCharType="begin"/>
    </w:r>
    <w:r w:rsidRPr="009747A1">
      <w:rPr>
        <w:lang w:val="en-GB"/>
      </w:rPr>
      <w:instrText>NUMPAGES  \* Arabic  \* MERGEFORMAT</w:instrText>
    </w:r>
    <w:r>
      <w:fldChar w:fldCharType="separate"/>
    </w:r>
    <w:r w:rsidR="00635798" w:rsidRPr="009747A1">
      <w:rPr>
        <w:lang w:val="en-GB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26F20B" w14:textId="77777777" w:rsidR="00C91B1F" w:rsidRDefault="00C91B1F" w:rsidP="00635798">
      <w:pPr>
        <w:spacing w:after="0"/>
      </w:pPr>
      <w:r>
        <w:separator/>
      </w:r>
    </w:p>
  </w:footnote>
  <w:footnote w:type="continuationSeparator" w:id="0">
    <w:p w14:paraId="427BAE1F" w14:textId="77777777" w:rsidR="00C91B1F" w:rsidRDefault="00C91B1F" w:rsidP="0063579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0CEE654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3A5E9C"/>
    <w:multiLevelType w:val="multilevel"/>
    <w:tmpl w:val="E756614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84376CC"/>
    <w:multiLevelType w:val="hybridMultilevel"/>
    <w:tmpl w:val="78CA45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8262C"/>
    <w:multiLevelType w:val="hybridMultilevel"/>
    <w:tmpl w:val="59E887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20B3F"/>
    <w:multiLevelType w:val="hybridMultilevel"/>
    <w:tmpl w:val="3572BC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05EFB"/>
    <w:multiLevelType w:val="hybridMultilevel"/>
    <w:tmpl w:val="D4D809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90457"/>
    <w:multiLevelType w:val="multilevel"/>
    <w:tmpl w:val="BDC6DB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Titre3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pStyle w:val="Titre4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pStyle w:val="Titre5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pStyle w:val="Titre6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Titre7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7B8017E"/>
    <w:multiLevelType w:val="hybridMultilevel"/>
    <w:tmpl w:val="E75C67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04684"/>
    <w:multiLevelType w:val="hybridMultilevel"/>
    <w:tmpl w:val="E06E58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211DF3"/>
    <w:multiLevelType w:val="hybridMultilevel"/>
    <w:tmpl w:val="775C80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459DF"/>
    <w:multiLevelType w:val="hybridMultilevel"/>
    <w:tmpl w:val="3826510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54AC7"/>
    <w:multiLevelType w:val="hybridMultilevel"/>
    <w:tmpl w:val="E452A2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6300587">
    <w:abstractNumId w:val="6"/>
  </w:num>
  <w:num w:numId="2" w16cid:durableId="129171892">
    <w:abstractNumId w:val="1"/>
  </w:num>
  <w:num w:numId="3" w16cid:durableId="1631127276">
    <w:abstractNumId w:val="0"/>
  </w:num>
  <w:num w:numId="4" w16cid:durableId="1591281099">
    <w:abstractNumId w:val="10"/>
  </w:num>
  <w:num w:numId="5" w16cid:durableId="806708026">
    <w:abstractNumId w:val="9"/>
  </w:num>
  <w:num w:numId="6" w16cid:durableId="1628226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7892153">
    <w:abstractNumId w:val="3"/>
  </w:num>
  <w:num w:numId="8" w16cid:durableId="409085753">
    <w:abstractNumId w:val="11"/>
  </w:num>
  <w:num w:numId="9" w16cid:durableId="1708525787">
    <w:abstractNumId w:val="7"/>
  </w:num>
  <w:num w:numId="10" w16cid:durableId="2035378677">
    <w:abstractNumId w:val="2"/>
  </w:num>
  <w:num w:numId="11" w16cid:durableId="1741705882">
    <w:abstractNumId w:val="5"/>
  </w:num>
  <w:num w:numId="12" w16cid:durableId="1985769368">
    <w:abstractNumId w:val="8"/>
  </w:num>
  <w:num w:numId="13" w16cid:durableId="1548681466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439"/>
    <w:rsid w:val="000059E4"/>
    <w:rsid w:val="00006439"/>
    <w:rsid w:val="000146BC"/>
    <w:rsid w:val="00023913"/>
    <w:rsid w:val="0003429D"/>
    <w:rsid w:val="0004096F"/>
    <w:rsid w:val="00051CE3"/>
    <w:rsid w:val="000611CC"/>
    <w:rsid w:val="00072528"/>
    <w:rsid w:val="00091398"/>
    <w:rsid w:val="000933E4"/>
    <w:rsid w:val="000A3361"/>
    <w:rsid w:val="000A4FF4"/>
    <w:rsid w:val="000B0DD7"/>
    <w:rsid w:val="000B0FFF"/>
    <w:rsid w:val="000F19A1"/>
    <w:rsid w:val="00107AC2"/>
    <w:rsid w:val="001343CC"/>
    <w:rsid w:val="00144D0A"/>
    <w:rsid w:val="001618B8"/>
    <w:rsid w:val="001673DE"/>
    <w:rsid w:val="00175051"/>
    <w:rsid w:val="001A012C"/>
    <w:rsid w:val="001A631B"/>
    <w:rsid w:val="001D10CF"/>
    <w:rsid w:val="001E20C0"/>
    <w:rsid w:val="001E29BA"/>
    <w:rsid w:val="001E491C"/>
    <w:rsid w:val="00293A5F"/>
    <w:rsid w:val="002A0B0B"/>
    <w:rsid w:val="002B7D13"/>
    <w:rsid w:val="002D360A"/>
    <w:rsid w:val="002E23A6"/>
    <w:rsid w:val="002E70BC"/>
    <w:rsid w:val="0030586B"/>
    <w:rsid w:val="003133D0"/>
    <w:rsid w:val="003225E8"/>
    <w:rsid w:val="00324EED"/>
    <w:rsid w:val="0036082C"/>
    <w:rsid w:val="00375855"/>
    <w:rsid w:val="003772FE"/>
    <w:rsid w:val="00390BB7"/>
    <w:rsid w:val="00391C09"/>
    <w:rsid w:val="0039280F"/>
    <w:rsid w:val="003E64EE"/>
    <w:rsid w:val="00412908"/>
    <w:rsid w:val="0042260D"/>
    <w:rsid w:val="00425DD7"/>
    <w:rsid w:val="00456A2C"/>
    <w:rsid w:val="00463DBB"/>
    <w:rsid w:val="004776AE"/>
    <w:rsid w:val="00482285"/>
    <w:rsid w:val="004A0BC1"/>
    <w:rsid w:val="004B3DEC"/>
    <w:rsid w:val="004C7014"/>
    <w:rsid w:val="004F215F"/>
    <w:rsid w:val="00512751"/>
    <w:rsid w:val="0055091B"/>
    <w:rsid w:val="005676B8"/>
    <w:rsid w:val="005728F4"/>
    <w:rsid w:val="0058638C"/>
    <w:rsid w:val="00587A65"/>
    <w:rsid w:val="005975E6"/>
    <w:rsid w:val="005C2006"/>
    <w:rsid w:val="005D2C84"/>
    <w:rsid w:val="005D567A"/>
    <w:rsid w:val="005E0D90"/>
    <w:rsid w:val="00601689"/>
    <w:rsid w:val="006263E8"/>
    <w:rsid w:val="0063406B"/>
    <w:rsid w:val="00635798"/>
    <w:rsid w:val="00635A42"/>
    <w:rsid w:val="00637AF8"/>
    <w:rsid w:val="00662D38"/>
    <w:rsid w:val="00667DD6"/>
    <w:rsid w:val="00670E31"/>
    <w:rsid w:val="00672822"/>
    <w:rsid w:val="00675D67"/>
    <w:rsid w:val="00690B8C"/>
    <w:rsid w:val="0069212C"/>
    <w:rsid w:val="0069493E"/>
    <w:rsid w:val="006A3A6B"/>
    <w:rsid w:val="006D4415"/>
    <w:rsid w:val="006F0817"/>
    <w:rsid w:val="006F7C7A"/>
    <w:rsid w:val="007128EE"/>
    <w:rsid w:val="0072527D"/>
    <w:rsid w:val="00740F85"/>
    <w:rsid w:val="00743CBE"/>
    <w:rsid w:val="007447EB"/>
    <w:rsid w:val="00776E0C"/>
    <w:rsid w:val="0078566E"/>
    <w:rsid w:val="007869F8"/>
    <w:rsid w:val="0079169C"/>
    <w:rsid w:val="007A281B"/>
    <w:rsid w:val="007B5D40"/>
    <w:rsid w:val="0080072D"/>
    <w:rsid w:val="008068C9"/>
    <w:rsid w:val="00822EFF"/>
    <w:rsid w:val="00890DE7"/>
    <w:rsid w:val="008A0BC4"/>
    <w:rsid w:val="008A7294"/>
    <w:rsid w:val="008A7985"/>
    <w:rsid w:val="008B48BC"/>
    <w:rsid w:val="008E05AA"/>
    <w:rsid w:val="008F3A22"/>
    <w:rsid w:val="00912B3C"/>
    <w:rsid w:val="00916CF9"/>
    <w:rsid w:val="009175D8"/>
    <w:rsid w:val="00947C51"/>
    <w:rsid w:val="00960D1F"/>
    <w:rsid w:val="00965E5C"/>
    <w:rsid w:val="009747A1"/>
    <w:rsid w:val="009861FE"/>
    <w:rsid w:val="00986D62"/>
    <w:rsid w:val="00990294"/>
    <w:rsid w:val="00993092"/>
    <w:rsid w:val="00994B7F"/>
    <w:rsid w:val="009A3AEF"/>
    <w:rsid w:val="009C4659"/>
    <w:rsid w:val="009D6998"/>
    <w:rsid w:val="00A0400B"/>
    <w:rsid w:val="00A05B59"/>
    <w:rsid w:val="00A05FAB"/>
    <w:rsid w:val="00A257B7"/>
    <w:rsid w:val="00A267ED"/>
    <w:rsid w:val="00A31FE3"/>
    <w:rsid w:val="00A702A3"/>
    <w:rsid w:val="00A726A4"/>
    <w:rsid w:val="00A7486C"/>
    <w:rsid w:val="00A83DDB"/>
    <w:rsid w:val="00AB09E9"/>
    <w:rsid w:val="00AC1941"/>
    <w:rsid w:val="00AD3374"/>
    <w:rsid w:val="00AE6179"/>
    <w:rsid w:val="00AE7D3D"/>
    <w:rsid w:val="00B034FD"/>
    <w:rsid w:val="00B16ED7"/>
    <w:rsid w:val="00B230D4"/>
    <w:rsid w:val="00B366C8"/>
    <w:rsid w:val="00B36B08"/>
    <w:rsid w:val="00B563B5"/>
    <w:rsid w:val="00B77840"/>
    <w:rsid w:val="00B917E9"/>
    <w:rsid w:val="00BA70BF"/>
    <w:rsid w:val="00BB15EA"/>
    <w:rsid w:val="00BB51B4"/>
    <w:rsid w:val="00BF373D"/>
    <w:rsid w:val="00C00D37"/>
    <w:rsid w:val="00C01170"/>
    <w:rsid w:val="00C33662"/>
    <w:rsid w:val="00C33939"/>
    <w:rsid w:val="00C65FF0"/>
    <w:rsid w:val="00C66CC9"/>
    <w:rsid w:val="00C75826"/>
    <w:rsid w:val="00C91792"/>
    <w:rsid w:val="00C91B1F"/>
    <w:rsid w:val="00CA0E9F"/>
    <w:rsid w:val="00CE266D"/>
    <w:rsid w:val="00CF13B1"/>
    <w:rsid w:val="00CF32DE"/>
    <w:rsid w:val="00D0492D"/>
    <w:rsid w:val="00D10E96"/>
    <w:rsid w:val="00D90D8F"/>
    <w:rsid w:val="00DA1E19"/>
    <w:rsid w:val="00DB15D9"/>
    <w:rsid w:val="00DD0921"/>
    <w:rsid w:val="00DE35F9"/>
    <w:rsid w:val="00DE4DE0"/>
    <w:rsid w:val="00E031A4"/>
    <w:rsid w:val="00E2223F"/>
    <w:rsid w:val="00E340DA"/>
    <w:rsid w:val="00E4273D"/>
    <w:rsid w:val="00E44DCC"/>
    <w:rsid w:val="00E6763D"/>
    <w:rsid w:val="00E82508"/>
    <w:rsid w:val="00E9208E"/>
    <w:rsid w:val="00EA3F52"/>
    <w:rsid w:val="00EA4CEF"/>
    <w:rsid w:val="00ED2B63"/>
    <w:rsid w:val="00EF4888"/>
    <w:rsid w:val="00EF5849"/>
    <w:rsid w:val="00EF71C3"/>
    <w:rsid w:val="00F11067"/>
    <w:rsid w:val="00F20E0F"/>
    <w:rsid w:val="00F5230F"/>
    <w:rsid w:val="00F65C07"/>
    <w:rsid w:val="00FD2105"/>
    <w:rsid w:val="00FE0538"/>
    <w:rsid w:val="00FF063C"/>
    <w:rsid w:val="00FF46F1"/>
    <w:rsid w:val="00FF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322354B"/>
  <w15:chartTrackingRefBased/>
  <w15:docId w15:val="{964E8281-EDAA-40B8-A398-2A897578D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4"/>
        <w:szCs w:val="24"/>
        <w:lang w:val="fr-FR" w:eastAsia="en-US" w:bidi="ar-SA"/>
      </w:rPr>
    </w:rPrDefault>
    <w:pPrDefault>
      <w:pPr>
        <w:spacing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80F"/>
  </w:style>
  <w:style w:type="paragraph" w:styleId="Titre1">
    <w:name w:val="heading 1"/>
    <w:basedOn w:val="Normal"/>
    <w:next w:val="Normal"/>
    <w:link w:val="Titre1Car"/>
    <w:uiPriority w:val="9"/>
    <w:qFormat/>
    <w:rsid w:val="009D6998"/>
    <w:pPr>
      <w:keepNext/>
      <w:keepLines/>
      <w:spacing w:before="240" w:after="12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0D90"/>
    <w:pPr>
      <w:keepNext/>
      <w:keepLines/>
      <w:numPr>
        <w:numId w:val="2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3">
    <w:name w:val="heading 3"/>
    <w:basedOn w:val="Titre1"/>
    <w:next w:val="Normal"/>
    <w:link w:val="Titre3Car"/>
    <w:uiPriority w:val="9"/>
    <w:unhideWhenUsed/>
    <w:qFormat/>
    <w:rsid w:val="005E0D90"/>
    <w:pPr>
      <w:numPr>
        <w:ilvl w:val="1"/>
        <w:numId w:val="1"/>
      </w:numPr>
      <w:jc w:val="both"/>
      <w:outlineLvl w:val="2"/>
    </w:pPr>
    <w:rPr>
      <w:sz w:val="28"/>
      <w:szCs w:val="28"/>
      <w:u w:val="single"/>
    </w:rPr>
  </w:style>
  <w:style w:type="paragraph" w:styleId="Titre4">
    <w:name w:val="heading 4"/>
    <w:basedOn w:val="Titre1"/>
    <w:next w:val="Normal"/>
    <w:link w:val="Titre4Car"/>
    <w:uiPriority w:val="9"/>
    <w:unhideWhenUsed/>
    <w:qFormat/>
    <w:rsid w:val="005E0D90"/>
    <w:pPr>
      <w:numPr>
        <w:ilvl w:val="2"/>
        <w:numId w:val="1"/>
      </w:numPr>
      <w:jc w:val="both"/>
      <w:outlineLvl w:val="3"/>
    </w:pPr>
    <w:rPr>
      <w:sz w:val="28"/>
      <w:szCs w:val="28"/>
    </w:rPr>
  </w:style>
  <w:style w:type="paragraph" w:styleId="Titre5">
    <w:name w:val="heading 5"/>
    <w:basedOn w:val="Titre4"/>
    <w:next w:val="Normal"/>
    <w:link w:val="Titre5Car"/>
    <w:uiPriority w:val="9"/>
    <w:unhideWhenUsed/>
    <w:qFormat/>
    <w:rsid w:val="00CF13B1"/>
    <w:pPr>
      <w:numPr>
        <w:ilvl w:val="3"/>
      </w:numPr>
      <w:outlineLvl w:val="4"/>
    </w:pPr>
    <w:rPr>
      <w:b/>
      <w:bCs/>
      <w:sz w:val="26"/>
      <w:szCs w:val="26"/>
    </w:rPr>
  </w:style>
  <w:style w:type="paragraph" w:styleId="Titre6">
    <w:name w:val="heading 6"/>
    <w:basedOn w:val="Titre5"/>
    <w:next w:val="Normal"/>
    <w:link w:val="Titre6Car"/>
    <w:uiPriority w:val="9"/>
    <w:unhideWhenUsed/>
    <w:qFormat/>
    <w:rsid w:val="00CF13B1"/>
    <w:pPr>
      <w:numPr>
        <w:ilvl w:val="4"/>
      </w:numPr>
      <w:outlineLvl w:val="5"/>
    </w:pPr>
    <w:rPr>
      <w:b w:val="0"/>
      <w:bCs w:val="0"/>
      <w:u w:val="single"/>
    </w:rPr>
  </w:style>
  <w:style w:type="paragraph" w:styleId="Titre7">
    <w:name w:val="heading 7"/>
    <w:basedOn w:val="Titre6"/>
    <w:next w:val="Normal"/>
    <w:link w:val="Titre7Car"/>
    <w:uiPriority w:val="9"/>
    <w:unhideWhenUsed/>
    <w:qFormat/>
    <w:rsid w:val="00CF13B1"/>
    <w:pPr>
      <w:numPr>
        <w:ilvl w:val="5"/>
      </w:numPr>
      <w:outlineLvl w:val="6"/>
    </w:pPr>
    <w:rPr>
      <w:u w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D2105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D21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9D69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0D9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FD210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A4FF4"/>
    <w:pPr>
      <w:spacing w:after="0"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90B8C"/>
    <w:pPr>
      <w:tabs>
        <w:tab w:val="right" w:leader="dot" w:pos="9062"/>
      </w:tabs>
      <w:spacing w:before="240" w:after="120"/>
    </w:pPr>
    <w:rPr>
      <w:rFonts w:asciiTheme="minorHAnsi" w:hAnsiTheme="minorHAnsi" w:cstheme="minorHAnsi"/>
      <w:b/>
      <w:szCs w:val="20"/>
      <w:u w:val="single"/>
    </w:rPr>
  </w:style>
  <w:style w:type="character" w:styleId="Lienhypertexte">
    <w:name w:val="Hyperlink"/>
    <w:basedOn w:val="Policepardfaut"/>
    <w:uiPriority w:val="99"/>
    <w:unhideWhenUsed/>
    <w:rsid w:val="000A4FF4"/>
    <w:rPr>
      <w:color w:val="0563C1" w:themeColor="hyperlink"/>
      <w:u w:val="single"/>
    </w:rPr>
  </w:style>
  <w:style w:type="table" w:styleId="Tableausimple1">
    <w:name w:val="Plain Table 1"/>
    <w:basedOn w:val="TableauNormal"/>
    <w:uiPriority w:val="41"/>
    <w:rsid w:val="003225E8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79169C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635798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635798"/>
  </w:style>
  <w:style w:type="paragraph" w:styleId="Pieddepage">
    <w:name w:val="footer"/>
    <w:basedOn w:val="Normal"/>
    <w:link w:val="PieddepageCar"/>
    <w:uiPriority w:val="99"/>
    <w:unhideWhenUsed/>
    <w:rsid w:val="00635798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635798"/>
  </w:style>
  <w:style w:type="table" w:styleId="Grilledutableau">
    <w:name w:val="Table Grid"/>
    <w:basedOn w:val="TableauNormal"/>
    <w:uiPriority w:val="39"/>
    <w:rsid w:val="005D2C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5E0D90"/>
    <w:rPr>
      <w:rFonts w:asciiTheme="majorHAnsi" w:eastAsiaTheme="majorEastAsia" w:hAnsiTheme="majorHAnsi" w:cstheme="majorBidi"/>
      <w:color w:val="2F5496" w:themeColor="accent1" w:themeShade="BF"/>
      <w:sz w:val="28"/>
      <w:szCs w:val="28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5E0D9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FF063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table" w:customStyle="1" w:styleId="Grilledutableau1">
    <w:name w:val="Grille du tableau1"/>
    <w:basedOn w:val="TableauNormal"/>
    <w:next w:val="Grilledutableau"/>
    <w:uiPriority w:val="39"/>
    <w:rsid w:val="00637AF8"/>
    <w:pPr>
      <w:spacing w:after="0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CF13B1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customStyle="1" w:styleId="Default">
    <w:name w:val="Default"/>
    <w:rsid w:val="0048228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</w:rPr>
  </w:style>
  <w:style w:type="paragraph" w:styleId="Listepuces">
    <w:name w:val="List Bullet"/>
    <w:basedOn w:val="Normal"/>
    <w:uiPriority w:val="99"/>
    <w:unhideWhenUsed/>
    <w:rsid w:val="008A0BC4"/>
    <w:pPr>
      <w:numPr>
        <w:numId w:val="3"/>
      </w:numPr>
      <w:contextualSpacing/>
    </w:pPr>
  </w:style>
  <w:style w:type="table" w:styleId="Tableausimple3">
    <w:name w:val="Plain Table 3"/>
    <w:basedOn w:val="TableauNormal"/>
    <w:uiPriority w:val="43"/>
    <w:rsid w:val="00B230D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2-Accentuation2">
    <w:name w:val="Grid Table 2 Accent 2"/>
    <w:basedOn w:val="TableauNormal"/>
    <w:uiPriority w:val="47"/>
    <w:rsid w:val="00B230D4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4">
    <w:name w:val="Grid Table 4"/>
    <w:basedOn w:val="TableauNormal"/>
    <w:uiPriority w:val="49"/>
    <w:rsid w:val="00B230D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3-Accentuation5">
    <w:name w:val="Grid Table 3 Accent 5"/>
    <w:basedOn w:val="TableauNormal"/>
    <w:uiPriority w:val="48"/>
    <w:rsid w:val="00B230D4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5Fonc-Accentuation5">
    <w:name w:val="Grid Table 5 Dark Accent 5"/>
    <w:basedOn w:val="TableauNormal"/>
    <w:uiPriority w:val="50"/>
    <w:rsid w:val="00B230D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C91792"/>
    <w:pPr>
      <w:spacing w:after="200"/>
    </w:pPr>
    <w:rPr>
      <w:i/>
      <w:iCs/>
      <w:color w:val="44546A" w:themeColor="text2"/>
      <w:sz w:val="18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7585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75855"/>
    <w:rPr>
      <w:sz w:val="20"/>
      <w:szCs w:val="20"/>
    </w:rPr>
  </w:style>
  <w:style w:type="character" w:customStyle="1" w:styleId="Titre6Car">
    <w:name w:val="Titre 6 Car"/>
    <w:basedOn w:val="Policepardfaut"/>
    <w:link w:val="Titre6"/>
    <w:uiPriority w:val="9"/>
    <w:rsid w:val="00CF13B1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customStyle="1" w:styleId="Titre7Car">
    <w:name w:val="Titre 7 Car"/>
    <w:basedOn w:val="Policepardfaut"/>
    <w:link w:val="Titre7"/>
    <w:uiPriority w:val="9"/>
    <w:rsid w:val="00CF13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690B8C"/>
    <w:pPr>
      <w:spacing w:before="120" w:after="0"/>
      <w:ind w:left="240"/>
    </w:pPr>
    <w:rPr>
      <w:rFonts w:asciiTheme="minorHAnsi" w:hAnsiTheme="minorHAnsi" w:cstheme="minorHAnsi"/>
      <w:b/>
      <w:iCs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690B8C"/>
    <w:pPr>
      <w:spacing w:after="0"/>
      <w:ind w:left="480"/>
    </w:pPr>
    <w:rPr>
      <w:rFonts w:asciiTheme="minorHAnsi" w:hAnsiTheme="minorHAnsi" w:cstheme="minorHAnsi"/>
      <w:szCs w:val="20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690B8C"/>
    <w:pPr>
      <w:spacing w:after="0"/>
      <w:ind w:left="720"/>
    </w:pPr>
    <w:rPr>
      <w:rFonts w:asciiTheme="minorHAnsi" w:hAnsiTheme="minorHAnsi" w:cstheme="minorHAnsi"/>
      <w:b/>
      <w:sz w:val="22"/>
      <w:szCs w:val="20"/>
      <w:u w:val="single"/>
    </w:rPr>
  </w:style>
  <w:style w:type="paragraph" w:styleId="TM5">
    <w:name w:val="toc 5"/>
    <w:basedOn w:val="Normal"/>
    <w:next w:val="Normal"/>
    <w:autoRedefine/>
    <w:uiPriority w:val="39"/>
    <w:unhideWhenUsed/>
    <w:rsid w:val="00690B8C"/>
    <w:pPr>
      <w:spacing w:after="0"/>
      <w:ind w:left="960"/>
    </w:pPr>
    <w:rPr>
      <w:rFonts w:asciiTheme="minorHAnsi" w:hAnsiTheme="minorHAnsi" w:cstheme="minorHAnsi"/>
      <w:b/>
      <w:sz w:val="22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690B8C"/>
    <w:pPr>
      <w:spacing w:after="0"/>
      <w:ind w:left="1200"/>
    </w:pPr>
    <w:rPr>
      <w:rFonts w:asciiTheme="minorHAnsi" w:hAnsiTheme="minorHAnsi" w:cstheme="minorHAnsi"/>
      <w:sz w:val="22"/>
      <w:szCs w:val="20"/>
      <w:u w:val="single"/>
    </w:rPr>
  </w:style>
  <w:style w:type="paragraph" w:styleId="TM7">
    <w:name w:val="toc 7"/>
    <w:basedOn w:val="Normal"/>
    <w:next w:val="Normal"/>
    <w:autoRedefine/>
    <w:uiPriority w:val="39"/>
    <w:unhideWhenUsed/>
    <w:rsid w:val="00690B8C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690B8C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690B8C"/>
    <w:pPr>
      <w:spacing w:after="0"/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iados\Documents\Mod&#232;les%20Office%20personnalis&#233;s\CoursISI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84681-226B-46CE-9D56-DCAC94F80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CoursISIS.dotx</Template>
  <TotalTime>131</TotalTime>
  <Pages>8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abiados</dc:creator>
  <cp:keywords/>
  <dc:description/>
  <cp:lastModifiedBy>Aurore Biados</cp:lastModifiedBy>
  <cp:revision>16</cp:revision>
  <cp:lastPrinted>2024-03-24T15:15:00Z</cp:lastPrinted>
  <dcterms:created xsi:type="dcterms:W3CDTF">2024-03-24T13:16:00Z</dcterms:created>
  <dcterms:modified xsi:type="dcterms:W3CDTF">2024-03-25T08:30:00Z</dcterms:modified>
</cp:coreProperties>
</file>